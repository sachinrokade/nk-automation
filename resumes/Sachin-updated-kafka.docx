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A716" w14:textId="2A47F659" w:rsidR="001E501D" w:rsidRPr="00F00D23" w:rsidRDefault="0055578F" w:rsidP="007C7A09">
      <w:pPr>
        <w:pStyle w:val="Title"/>
        <w:ind w:left="0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1BF33561" wp14:editId="69476523">
                <wp:simplePos x="0" y="0"/>
                <wp:positionH relativeFrom="page">
                  <wp:posOffset>5581650</wp:posOffset>
                </wp:positionH>
                <wp:positionV relativeFrom="page">
                  <wp:posOffset>246380</wp:posOffset>
                </wp:positionV>
                <wp:extent cx="2019300" cy="85852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D99DC" w14:textId="4D104F44" w:rsidR="00F00D23" w:rsidRPr="00862E37" w:rsidRDefault="00E72B9D" w:rsidP="00862E37">
                            <w:pPr>
                              <w:pStyle w:val="Contactinfo"/>
                            </w:pPr>
                            <w:r>
                              <w:t>8983628323</w:t>
                            </w:r>
                          </w:p>
                          <w:p w14:paraId="398457B3" w14:textId="700A2427" w:rsidR="00F00D23" w:rsidRPr="00862E37" w:rsidRDefault="00E72B9D" w:rsidP="00862E37">
                            <w:pPr>
                              <w:pStyle w:val="Contactinfo"/>
                            </w:pPr>
                            <w:r>
                              <w:t>sachin19rokade@gmail</w:t>
                            </w:r>
                            <w:r w:rsidR="00F00D23" w:rsidRPr="00862E37">
                              <w:t>.com</w:t>
                            </w:r>
                          </w:p>
                          <w:p w14:paraId="23DB0EF5" w14:textId="72FFF11D" w:rsidR="0055578F" w:rsidRPr="00862E37" w:rsidRDefault="00591258" w:rsidP="00591258">
                            <w:pPr>
                              <w:pStyle w:val="Contactinfo"/>
                            </w:pPr>
                            <w:r>
                              <w:t>Pune, 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335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39.5pt;margin-top:19.4pt;width:159pt;height:67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" filled="f" stroked="f">
                <v:textbox>
                  <w:txbxContent>
                    <w:p w14:paraId="3C7D99DC" w14:textId="4D104F44" w:rsidR="00F00D23" w:rsidRPr="00862E37" w:rsidRDefault="00E72B9D" w:rsidP="00862E37">
                      <w:pPr>
                        <w:pStyle w:val="Contactinfo"/>
                      </w:pPr>
                      <w:r>
                        <w:t>8983628323</w:t>
                      </w:r>
                    </w:p>
                    <w:p w14:paraId="398457B3" w14:textId="700A2427" w:rsidR="00F00D23" w:rsidRPr="00862E37" w:rsidRDefault="00E72B9D" w:rsidP="00862E37">
                      <w:pPr>
                        <w:pStyle w:val="Contactinfo"/>
                      </w:pPr>
                      <w:r>
                        <w:t>sachin19rokade@gmail</w:t>
                      </w:r>
                      <w:r w:rsidR="00F00D23" w:rsidRPr="00862E37">
                        <w:t>.com</w:t>
                      </w:r>
                    </w:p>
                    <w:p w14:paraId="23DB0EF5" w14:textId="72FFF11D" w:rsidR="0055578F" w:rsidRPr="00862E37" w:rsidRDefault="00591258" w:rsidP="00591258">
                      <w:pPr>
                        <w:pStyle w:val="Contactinfo"/>
                      </w:pPr>
                      <w:r>
                        <w:t>Pune, India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0ED33010" wp14:editId="1234747A">
                <wp:simplePos x="0" y="0"/>
                <wp:positionH relativeFrom="page">
                  <wp:posOffset>5390515</wp:posOffset>
                </wp:positionH>
                <wp:positionV relativeFrom="page">
                  <wp:posOffset>294005</wp:posOffset>
                </wp:positionV>
                <wp:extent cx="164465" cy="584200"/>
                <wp:effectExtent l="0" t="0" r="6985" b="6350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584200"/>
                          <a:chOff x="0" y="0"/>
                          <a:chExt cx="162560" cy="585420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CBC79A" id="Group 11" o:spid="_x0000_s1026" alt="Group of contact info icons" style="position:absolute;margin-left:424.45pt;margin-top:23.15pt;width:12.95pt;height:46pt;z-index:251674624;mso-position-horizontal-relative:page;mso-position-vertical-relative:page;mso-width-relative:margin;mso-height-relative:margin" coordsize="1625,585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">
                  <v:imagedata r:id="rId15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">
                  <v:imagedata r:id="rId16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">
                  <v:imagedata r:id="rId17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CD81E8E" wp14:editId="1FCD83DA">
                <wp:simplePos x="0" y="0"/>
                <wp:positionH relativeFrom="leftMargin">
                  <wp:align>right</wp:align>
                </wp:positionH>
                <wp:positionV relativeFrom="page">
                  <wp:posOffset>262255</wp:posOffset>
                </wp:positionV>
                <wp:extent cx="95250" cy="588010"/>
                <wp:effectExtent l="0" t="0" r="0" b="2540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58801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C8AFC" id="Rectangle 10" o:spid="_x0000_s1026" alt="&quot;&quot;" style="position:absolute;margin-left:-43.7pt;margin-top:20.65pt;width:7.5pt;height:46.3pt;z-index:2516715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" fillcolor="#adadad [2414]" stroked="f" strokeweight="1pt">
                <w10:wrap anchorx="margin" anchory="page"/>
                <w10:anchorlock/>
              </v:rect>
            </w:pict>
          </mc:Fallback>
        </mc:AlternateContent>
      </w:r>
      <w:r w:rsidR="007C7A09">
        <w:t xml:space="preserve"> </w:t>
      </w:r>
      <w:r w:rsidR="00E72B9D">
        <w:t xml:space="preserve">Sachin </w:t>
      </w:r>
      <w:r w:rsidR="00591258">
        <w:t>R. ROKADE</w:t>
      </w:r>
    </w:p>
    <w:p w14:paraId="50BC325C" w14:textId="0013A672" w:rsidR="00E72B9D" w:rsidRDefault="00E72B9D" w:rsidP="00F00D23">
      <w:pPr>
        <w:rPr>
          <w:b/>
          <w:sz w:val="24"/>
        </w:rPr>
      </w:pPr>
      <w:r>
        <w:rPr>
          <w:b/>
          <w:sz w:val="24"/>
        </w:rPr>
        <w:t xml:space="preserve">    Application Development </w:t>
      </w:r>
      <w:r w:rsidR="00423421">
        <w:rPr>
          <w:b/>
          <w:sz w:val="24"/>
        </w:rPr>
        <w:t xml:space="preserve">Analyst: Accenture </w:t>
      </w:r>
    </w:p>
    <w:p w14:paraId="5BA2D7D8" w14:textId="14425B7B" w:rsidR="00F00D23" w:rsidRDefault="00F00D23" w:rsidP="00F00D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A871192" wp14:editId="206F8988">
                <wp:simplePos x="0" y="0"/>
                <wp:positionH relativeFrom="margin">
                  <wp:posOffset>-95250</wp:posOffset>
                </wp:positionH>
                <wp:positionV relativeFrom="page">
                  <wp:posOffset>2272030</wp:posOffset>
                </wp:positionV>
                <wp:extent cx="5112385" cy="7694295"/>
                <wp:effectExtent l="0" t="0" r="0" b="190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2385" cy="7694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B8FBB" w14:textId="77777777" w:rsidR="00F00D23" w:rsidRPr="00F00D23" w:rsidRDefault="00F00D23" w:rsidP="00BC25CB">
                            <w:pPr>
                              <w:pStyle w:val="Heading1"/>
                              <w:jc w:val="both"/>
                            </w:pPr>
                            <w:r w:rsidRPr="00F00D23">
                              <w:t>Work Experience</w:t>
                            </w:r>
                          </w:p>
                          <w:p w14:paraId="5BA5C356" w14:textId="77777777" w:rsidR="00F00D23" w:rsidRPr="00AE3DA9" w:rsidRDefault="00F00D23" w:rsidP="00BC25CB">
                            <w:pPr>
                              <w:pStyle w:val="Smallspace"/>
                            </w:pPr>
                          </w:p>
                          <w:p w14:paraId="1AB402DC" w14:textId="690F9767" w:rsidR="00F00D23" w:rsidRPr="00D07208" w:rsidRDefault="00D07208" w:rsidP="00BC25CB">
                            <w:pPr>
                              <w:pStyle w:val="Heading3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D0720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Application Development </w:t>
                            </w:r>
                            <w:r w:rsidR="00591258" w:rsidRPr="00D07208">
                              <w:rPr>
                                <w:b/>
                                <w:sz w:val="24"/>
                                <w:szCs w:val="24"/>
                              </w:rPr>
                              <w:t>Analyst: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3421">
                              <w:rPr>
                                <w:b/>
                                <w:bCs/>
                              </w:rPr>
                              <w:t>Accenture-Volkswagen</w:t>
                            </w:r>
                            <w:r w:rsidR="00F00D23" w:rsidRPr="0065772F">
                              <w:t xml:space="preserve"> </w:t>
                            </w:r>
                            <w:r>
                              <w:t>(</w:t>
                            </w:r>
                            <w:r w:rsidR="00F00D23" w:rsidRPr="0065772F">
                              <w:t>20</w:t>
                            </w:r>
                            <w:r>
                              <w:t>22</w:t>
                            </w:r>
                            <w:r w:rsidR="00F00D23" w:rsidRPr="0065772F">
                              <w:t>- Present</w:t>
                            </w:r>
                            <w:r>
                              <w:t>)</w:t>
                            </w:r>
                          </w:p>
                          <w:p w14:paraId="7DD86B5C" w14:textId="64C229A1" w:rsidR="00D07208" w:rsidRPr="0013096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130968">
                              <w:rPr>
                                <w:sz w:val="20"/>
                                <w:szCs w:val="20"/>
                              </w:rPr>
                              <w:t xml:space="preserve">Skilled in </w:t>
                            </w:r>
                            <w:r w:rsidRPr="00966556">
                              <w:rPr>
                                <w:sz w:val="20"/>
                                <w:szCs w:val="20"/>
                              </w:rPr>
                              <w:t>Java, Spring Boot, and REST API</w:t>
                            </w:r>
                            <w:r w:rsidRPr="00130968">
                              <w:rPr>
                                <w:sz w:val="20"/>
                                <w:szCs w:val="20"/>
                              </w:rPr>
                              <w:t xml:space="preserve"> development for creating fast, secure, and </w:t>
                            </w:r>
                            <w:r w:rsidRPr="00966556">
                              <w:rPr>
                                <w:sz w:val="20"/>
                                <w:szCs w:val="20"/>
                              </w:rPr>
                              <w:t>scalable</w:t>
                            </w:r>
                            <w:r w:rsidRPr="00130968">
                              <w:rPr>
                                <w:sz w:val="20"/>
                                <w:szCs w:val="20"/>
                              </w:rPr>
                              <w:t xml:space="preserve"> backend </w:t>
                            </w:r>
                            <w:r w:rsidR="001200AE" w:rsidRPr="00130968">
                              <w:rPr>
                                <w:sz w:val="20"/>
                                <w:szCs w:val="20"/>
                              </w:rPr>
                              <w:t>systems.</w:t>
                            </w:r>
                          </w:p>
                          <w:p w14:paraId="51E5689E" w14:textId="77777777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>Built dynamic, user-friendly interfaces with Vue.js, improving both user experience and frontend speed.</w:t>
                            </w:r>
                          </w:p>
                          <w:p w14:paraId="299E828E" w14:textId="3935AB8B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>Used Bamboo and Jenkins to set up CI/CD pipelines, enabling smooth deployments, quick hotfixes, and minimal downtime.</w:t>
                            </w:r>
                          </w:p>
                          <w:p w14:paraId="41033C68" w14:textId="46CEF4C6" w:rsidR="00D07208" w:rsidRPr="00D07208" w:rsidRDefault="001200AE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>Collaborated</w:t>
                            </w:r>
                            <w:r w:rsidR="00D07208" w:rsidRPr="00D07208">
                              <w:rPr>
                                <w:sz w:val="20"/>
                                <w:szCs w:val="20"/>
                              </w:rPr>
                              <w:t xml:space="preserve"> closely with different teams in Agile/Scrum environments, helping with story creation, sprint planning, and delivering projects on time.</w:t>
                            </w:r>
                          </w:p>
                          <w:p w14:paraId="34312BD0" w14:textId="77777777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  <w:lang w:val="de-DE"/>
                              </w:rPr>
                              <w:t>Providing deliveries at the right time and Supporting GoLive.</w:t>
                            </w:r>
                          </w:p>
                          <w:p w14:paraId="5D6A8FB8" w14:textId="77777777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>Experienced in migration projects, actively involved in module analysis to ensure smooth transitions and minimal system impact</w:t>
                            </w:r>
                            <w:r w:rsidRPr="00D0720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C1878C8" w14:textId="77777777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>Improved core services’ scalability, reliability, and readiness for production through performance tuning and fixing bugs.</w:t>
                            </w:r>
                          </w:p>
                          <w:p w14:paraId="31DE82EC" w14:textId="1089CB80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 xml:space="preserve">Ensured Java code quality and standards via feature branch reviews with </w:t>
                            </w:r>
                            <w:r w:rsidR="001200AE" w:rsidRPr="00D07208">
                              <w:rPr>
                                <w:sz w:val="20"/>
                                <w:szCs w:val="20"/>
                              </w:rPr>
                              <w:t>SonarQube.</w:t>
                            </w:r>
                          </w:p>
                          <w:p w14:paraId="7D54111A" w14:textId="31CB6265" w:rsidR="00D07208" w:rsidRPr="0013096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 xml:space="preserve">Strong </w:t>
                            </w:r>
                            <w:r w:rsidR="001200AE" w:rsidRPr="00D07208">
                              <w:rPr>
                                <w:sz w:val="20"/>
                                <w:szCs w:val="20"/>
                              </w:rPr>
                              <w:t>analytical person</w:t>
                            </w:r>
                            <w:r w:rsidRPr="00D07208">
                              <w:rPr>
                                <w:sz w:val="20"/>
                                <w:szCs w:val="20"/>
                              </w:rPr>
                              <w:t xml:space="preserve"> with a passion for learning, always focused on improving code quality and system design</w:t>
                            </w:r>
                            <w:r w:rsidRPr="00D0720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38EF17C" w14:textId="77777777" w:rsidR="00D07208" w:rsidRDefault="00D07208" w:rsidP="00BC25CB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  <w:p w14:paraId="7E8A8EC3" w14:textId="14BB8B9A" w:rsidR="00D07208" w:rsidRPr="00D07208" w:rsidRDefault="00D07208" w:rsidP="00BC25CB">
                            <w:pPr>
                              <w:pStyle w:val="Heading3"/>
                              <w:rPr>
                                <w:b/>
                                <w:sz w:val="24"/>
                              </w:rPr>
                            </w:pPr>
                            <w:r w:rsidRPr="00D07208">
                              <w:rPr>
                                <w:b/>
                                <w:bCs/>
                                <w:sz w:val="24"/>
                              </w:rPr>
                              <w:t xml:space="preserve">Software </w:t>
                            </w:r>
                            <w:r w:rsidR="00591258" w:rsidRPr="00D07208">
                              <w:rPr>
                                <w:b/>
                                <w:bCs/>
                                <w:sz w:val="24"/>
                              </w:rPr>
                              <w:t>Engineer:</w:t>
                            </w: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Pr="00D07208">
                              <w:rPr>
                                <w:b/>
                                <w:bCs/>
                                <w:sz w:val="24"/>
                              </w:rPr>
                              <w:t xml:space="preserve"> LTI </w:t>
                            </w: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– NXP </w:t>
                            </w:r>
                            <w:r w:rsidR="00591258">
                              <w:rPr>
                                <w:b/>
                                <w:bCs/>
                                <w:sz w:val="24"/>
                              </w:rPr>
                              <w:t>US</w:t>
                            </w:r>
                            <w:r w:rsidR="00591258" w:rsidRPr="00D07208">
                              <w:rPr>
                                <w:b/>
                                <w:bCs/>
                                <w:sz w:val="24"/>
                              </w:rPr>
                              <w:t xml:space="preserve"> (</w:t>
                            </w:r>
                            <w:r w:rsidRPr="00D07208">
                              <w:rPr>
                                <w:b/>
                                <w:bCs/>
                                <w:sz w:val="24"/>
                              </w:rPr>
                              <w:t>2021-2022)</w:t>
                            </w:r>
                          </w:p>
                          <w:p w14:paraId="2A46D770" w14:textId="77777777" w:rsidR="00BC25CB" w:rsidRPr="00BC25CB" w:rsidRDefault="00BC25CB" w:rsidP="00BC25C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BC25CB">
                              <w:rPr>
                                <w:position w:val="9"/>
                                <w:sz w:val="20"/>
                                <w:szCs w:val="20"/>
                              </w:rPr>
                              <w:t>Built secure, role-based web applications using Java 8, Spring, REST APIs, PostgreSQL, and TeamSite CMS, configuring API Gateway to control access between secure and public-facing pages.</w:t>
                            </w:r>
                          </w:p>
                          <w:p w14:paraId="7AC3BEA6" w14:textId="77777777" w:rsidR="00BC25CB" w:rsidRPr="00BC25CB" w:rsidRDefault="00BC25CB" w:rsidP="00BC25C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BC25CB">
                              <w:rPr>
                                <w:position w:val="9"/>
                                <w:sz w:val="20"/>
                                <w:szCs w:val="20"/>
                              </w:rPr>
                              <w:t>Implemented dynamic UI and custom business logic for product pages, enabling personalized content delivery.</w:t>
                            </w:r>
                          </w:p>
                          <w:p w14:paraId="40BDE344" w14:textId="77777777" w:rsidR="00F00D23" w:rsidRPr="00DB7C3E" w:rsidRDefault="00F00D23" w:rsidP="00BC25CB">
                            <w:pPr>
                              <w:rPr>
                                <w:rFonts w:ascii="Source Sans Pro" w:hAnsi="Source Sans Pro"/>
                                <w:position w:val="9"/>
                              </w:rPr>
                            </w:pPr>
                          </w:p>
                          <w:p w14:paraId="12A6BF19" w14:textId="3C3CE41A" w:rsidR="00D07208" w:rsidRPr="00D07208" w:rsidRDefault="00D07208" w:rsidP="00BC25CB">
                            <w:pPr>
                              <w:pStyle w:val="Heading3"/>
                            </w:pPr>
                            <w:r w:rsidRPr="00D07208">
                              <w:rPr>
                                <w:b/>
                                <w:bCs/>
                              </w:rPr>
                              <w:t xml:space="preserve">Software Engineer </w:t>
                            </w:r>
                            <w:r w:rsidR="00591258" w:rsidRPr="00D07208">
                              <w:rPr>
                                <w:b/>
                                <w:bCs/>
                              </w:rPr>
                              <w:t>- Tech</w:t>
                            </w:r>
                            <w:r w:rsidRPr="00D07208">
                              <w:rPr>
                                <w:b/>
                                <w:bCs/>
                              </w:rPr>
                              <w:t xml:space="preserve"> Mahindra Pvt. Ltd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– BT </w:t>
                            </w:r>
                            <w:r w:rsidR="00591258">
                              <w:rPr>
                                <w:b/>
                                <w:bCs/>
                              </w:rPr>
                              <w:t>Telecom</w:t>
                            </w:r>
                            <w:r w:rsidRPr="00D07208">
                              <w:rPr>
                                <w:b/>
                                <w:bCs/>
                              </w:rPr>
                              <w:t xml:space="preserve"> (2019-2021)</w:t>
                            </w:r>
                          </w:p>
                          <w:p w14:paraId="62C235D1" w14:textId="7D20088B" w:rsidR="00F00D23" w:rsidRPr="0013096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130968">
                              <w:rPr>
                                <w:sz w:val="20"/>
                                <w:szCs w:val="20"/>
                              </w:rPr>
                              <w:t xml:space="preserve">Analyzed, implemented, and </w:t>
                            </w:r>
                            <w:r w:rsidR="001200AE" w:rsidRPr="00130968">
                              <w:rPr>
                                <w:sz w:val="20"/>
                                <w:szCs w:val="20"/>
                              </w:rPr>
                              <w:t>assessed</w:t>
                            </w:r>
                            <w:r w:rsidRPr="00130968">
                              <w:rPr>
                                <w:sz w:val="20"/>
                                <w:szCs w:val="20"/>
                              </w:rPr>
                              <w:t xml:space="preserve"> EPC module features, including setting up the development environment, deploying EPC WAR files, and creating APIs for P2P communication between EPC-CIM and CIM-COMS</w:t>
                            </w:r>
                          </w:p>
                          <w:p w14:paraId="29D38704" w14:textId="752BE17B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 xml:space="preserve">Designed and implemented APIs to </w:t>
                            </w:r>
                            <w:r w:rsidR="001200AE" w:rsidRPr="00D07208">
                              <w:rPr>
                                <w:sz w:val="20"/>
                                <w:szCs w:val="20"/>
                              </w:rPr>
                              <w:t>assess</w:t>
                            </w:r>
                            <w:r w:rsidRPr="00D07208">
                              <w:rPr>
                                <w:sz w:val="20"/>
                                <w:szCs w:val="20"/>
                              </w:rPr>
                              <w:t xml:space="preserve"> various CIM order types through P2P communication between EPC-CIM and CIM-COMS.</w:t>
                            </w:r>
                          </w:p>
                          <w:p w14:paraId="32EF5E99" w14:textId="77777777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>Worked on CIM order type functionalities, performed debugging using appropriate tools, and resolved issues effectively.</w:t>
                            </w:r>
                          </w:p>
                          <w:p w14:paraId="240CEBA0" w14:textId="77777777" w:rsidR="00D07208" w:rsidRPr="00D0720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>Utilized debugging tools and techniques to identify, analyze, and fix defects in both backend and UI components.</w:t>
                            </w:r>
                          </w:p>
                          <w:p w14:paraId="51BFBCCB" w14:textId="52397664" w:rsidR="0065772F" w:rsidRPr="00130968" w:rsidRDefault="00D07208" w:rsidP="00BC25CB">
                            <w:pPr>
                              <w:pStyle w:val="ListBullet"/>
                              <w:rPr>
                                <w:sz w:val="20"/>
                                <w:szCs w:val="20"/>
                              </w:rPr>
                            </w:pPr>
                            <w:r w:rsidRPr="00D07208">
                              <w:rPr>
                                <w:sz w:val="20"/>
                                <w:szCs w:val="20"/>
                              </w:rPr>
                              <w:t xml:space="preserve">Assisted team members in understanding their Proof of Concepts (PoCs) and supported them with UI-level </w:t>
                            </w:r>
                            <w:r w:rsidR="001200AE" w:rsidRPr="00D07208">
                              <w:rPr>
                                <w:sz w:val="20"/>
                                <w:szCs w:val="20"/>
                              </w:rPr>
                              <w:t>debugging.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71192" id="Text Box 2" o:spid="_x0000_s1027" type="#_x0000_t202" style="position:absolute;left:0;text-align:left;margin-left:-7.5pt;margin-top:178.9pt;width:402.55pt;height:605.8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" filled="f" stroked="f">
                <v:textbox>
                  <w:txbxContent>
                    <w:p w14:paraId="285B8FBB" w14:textId="77777777" w:rsidR="00F00D23" w:rsidRPr="00F00D23" w:rsidRDefault="00F00D23" w:rsidP="00BC25CB">
                      <w:pPr>
                        <w:pStyle w:val="Heading1"/>
                        <w:jc w:val="both"/>
                      </w:pPr>
                      <w:r w:rsidRPr="00F00D23">
                        <w:t>Work Experience</w:t>
                      </w:r>
                    </w:p>
                    <w:p w14:paraId="5BA5C356" w14:textId="77777777" w:rsidR="00F00D23" w:rsidRPr="00AE3DA9" w:rsidRDefault="00F00D23" w:rsidP="00BC25CB">
                      <w:pPr>
                        <w:pStyle w:val="Smallspace"/>
                      </w:pPr>
                    </w:p>
                    <w:p w14:paraId="1AB402DC" w14:textId="690F9767" w:rsidR="00F00D23" w:rsidRPr="00D07208" w:rsidRDefault="00D07208" w:rsidP="00BC25CB">
                      <w:pPr>
                        <w:pStyle w:val="Heading3"/>
                        <w:rPr>
                          <w:b/>
                          <w:sz w:val="24"/>
                          <w:szCs w:val="24"/>
                        </w:rPr>
                      </w:pPr>
                      <w:r w:rsidRPr="00D07208">
                        <w:rPr>
                          <w:b/>
                          <w:sz w:val="24"/>
                          <w:szCs w:val="24"/>
                        </w:rPr>
                        <w:t xml:space="preserve">Application Development </w:t>
                      </w:r>
                      <w:r w:rsidR="00591258" w:rsidRPr="00D07208">
                        <w:rPr>
                          <w:b/>
                          <w:sz w:val="24"/>
                          <w:szCs w:val="24"/>
                        </w:rPr>
                        <w:t>Analyst: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423421">
                        <w:rPr>
                          <w:b/>
                          <w:bCs/>
                        </w:rPr>
                        <w:t>Accenture-Volkswagen</w:t>
                      </w:r>
                      <w:r w:rsidR="00F00D23" w:rsidRPr="0065772F">
                        <w:t xml:space="preserve"> </w:t>
                      </w:r>
                      <w:r>
                        <w:t>(</w:t>
                      </w:r>
                      <w:r w:rsidR="00F00D23" w:rsidRPr="0065772F">
                        <w:t>20</w:t>
                      </w:r>
                      <w:r>
                        <w:t>22</w:t>
                      </w:r>
                      <w:r w:rsidR="00F00D23" w:rsidRPr="0065772F">
                        <w:t>- Present</w:t>
                      </w:r>
                      <w:r>
                        <w:t>)</w:t>
                      </w:r>
                    </w:p>
                    <w:p w14:paraId="7DD86B5C" w14:textId="64C229A1" w:rsidR="00D07208" w:rsidRPr="0013096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130968">
                        <w:rPr>
                          <w:sz w:val="20"/>
                          <w:szCs w:val="20"/>
                        </w:rPr>
                        <w:t xml:space="preserve">Skilled in </w:t>
                      </w:r>
                      <w:r w:rsidRPr="00966556">
                        <w:rPr>
                          <w:sz w:val="20"/>
                          <w:szCs w:val="20"/>
                        </w:rPr>
                        <w:t>Java, Spring Boot, and REST API</w:t>
                      </w:r>
                      <w:r w:rsidRPr="00130968">
                        <w:rPr>
                          <w:sz w:val="20"/>
                          <w:szCs w:val="20"/>
                        </w:rPr>
                        <w:t xml:space="preserve"> development for creating fast, secure, and </w:t>
                      </w:r>
                      <w:r w:rsidRPr="00966556">
                        <w:rPr>
                          <w:sz w:val="20"/>
                          <w:szCs w:val="20"/>
                        </w:rPr>
                        <w:t>scalable</w:t>
                      </w:r>
                      <w:r w:rsidRPr="00130968">
                        <w:rPr>
                          <w:sz w:val="20"/>
                          <w:szCs w:val="20"/>
                        </w:rPr>
                        <w:t xml:space="preserve"> backend </w:t>
                      </w:r>
                      <w:r w:rsidR="001200AE" w:rsidRPr="00130968">
                        <w:rPr>
                          <w:sz w:val="20"/>
                          <w:szCs w:val="20"/>
                        </w:rPr>
                        <w:t>systems.</w:t>
                      </w:r>
                    </w:p>
                    <w:p w14:paraId="51E5689E" w14:textId="77777777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>Built dynamic, user-friendly interfaces with Vue.js, improving both user experience and frontend speed.</w:t>
                      </w:r>
                    </w:p>
                    <w:p w14:paraId="299E828E" w14:textId="3935AB8B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>Used Bamboo and Jenkins to set up CI/CD pipelines, enabling smooth deployments, quick hotfixes, and minimal downtime.</w:t>
                      </w:r>
                    </w:p>
                    <w:p w14:paraId="41033C68" w14:textId="46CEF4C6" w:rsidR="00D07208" w:rsidRPr="00D07208" w:rsidRDefault="001200AE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>Collaborated</w:t>
                      </w:r>
                      <w:r w:rsidR="00D07208" w:rsidRPr="00D07208">
                        <w:rPr>
                          <w:sz w:val="20"/>
                          <w:szCs w:val="20"/>
                        </w:rPr>
                        <w:t xml:space="preserve"> closely with different teams in Agile/Scrum environments, helping with story creation, sprint planning, and delivering projects on time.</w:t>
                      </w:r>
                    </w:p>
                    <w:p w14:paraId="34312BD0" w14:textId="77777777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  <w:lang w:val="de-DE"/>
                        </w:rPr>
                        <w:t>Providing deliveries at the right time and Supporting GoLive.</w:t>
                      </w:r>
                    </w:p>
                    <w:p w14:paraId="5D6A8FB8" w14:textId="77777777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>Experienced in migration projects, actively involved in module analysis to ensure smooth transitions and minimal system impact</w:t>
                      </w:r>
                      <w:r w:rsidRPr="00D07208"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5C1878C8" w14:textId="77777777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>Improved core services’ scalability, reliability, and readiness for production through performance tuning and fixing bugs.</w:t>
                      </w:r>
                    </w:p>
                    <w:p w14:paraId="31DE82EC" w14:textId="1089CB80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 xml:space="preserve">Ensured Java code quality and standards via feature branch reviews with </w:t>
                      </w:r>
                      <w:r w:rsidR="001200AE" w:rsidRPr="00D07208">
                        <w:rPr>
                          <w:sz w:val="20"/>
                          <w:szCs w:val="20"/>
                        </w:rPr>
                        <w:t>SonarQube.</w:t>
                      </w:r>
                    </w:p>
                    <w:p w14:paraId="7D54111A" w14:textId="31CB6265" w:rsidR="00D07208" w:rsidRPr="0013096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 xml:space="preserve">Strong </w:t>
                      </w:r>
                      <w:r w:rsidR="001200AE" w:rsidRPr="00D07208">
                        <w:rPr>
                          <w:sz w:val="20"/>
                          <w:szCs w:val="20"/>
                        </w:rPr>
                        <w:t>analytical person</w:t>
                      </w:r>
                      <w:r w:rsidRPr="00D07208">
                        <w:rPr>
                          <w:sz w:val="20"/>
                          <w:szCs w:val="20"/>
                        </w:rPr>
                        <w:t xml:space="preserve"> with a passion for learning, always focused on improving code quality and system design</w:t>
                      </w:r>
                      <w:r w:rsidRPr="00D07208"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138EF17C" w14:textId="77777777" w:rsidR="00D07208" w:rsidRDefault="00D07208" w:rsidP="00BC25CB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  <w:p w14:paraId="7E8A8EC3" w14:textId="14BB8B9A" w:rsidR="00D07208" w:rsidRPr="00D07208" w:rsidRDefault="00D07208" w:rsidP="00BC25CB">
                      <w:pPr>
                        <w:pStyle w:val="Heading3"/>
                        <w:rPr>
                          <w:b/>
                          <w:sz w:val="24"/>
                        </w:rPr>
                      </w:pPr>
                      <w:r w:rsidRPr="00D07208">
                        <w:rPr>
                          <w:b/>
                          <w:bCs/>
                          <w:sz w:val="24"/>
                        </w:rPr>
                        <w:t xml:space="preserve">Software </w:t>
                      </w:r>
                      <w:r w:rsidR="00591258" w:rsidRPr="00D07208">
                        <w:rPr>
                          <w:b/>
                          <w:bCs/>
                          <w:sz w:val="24"/>
                        </w:rPr>
                        <w:t>Engineer:</w:t>
                      </w:r>
                      <w:r>
                        <w:rPr>
                          <w:b/>
                          <w:bCs/>
                          <w:sz w:val="24"/>
                        </w:rPr>
                        <w:t xml:space="preserve"> </w:t>
                      </w:r>
                      <w:r w:rsidRPr="00D07208">
                        <w:rPr>
                          <w:b/>
                          <w:bCs/>
                          <w:sz w:val="24"/>
                        </w:rPr>
                        <w:t xml:space="preserve"> LTI </w:t>
                      </w:r>
                      <w:r>
                        <w:rPr>
                          <w:b/>
                          <w:bCs/>
                          <w:sz w:val="24"/>
                        </w:rPr>
                        <w:t xml:space="preserve">– NXP </w:t>
                      </w:r>
                      <w:r w:rsidR="00591258">
                        <w:rPr>
                          <w:b/>
                          <w:bCs/>
                          <w:sz w:val="24"/>
                        </w:rPr>
                        <w:t>US</w:t>
                      </w:r>
                      <w:r w:rsidR="00591258" w:rsidRPr="00D07208">
                        <w:rPr>
                          <w:b/>
                          <w:bCs/>
                          <w:sz w:val="24"/>
                        </w:rPr>
                        <w:t xml:space="preserve"> (</w:t>
                      </w:r>
                      <w:r w:rsidRPr="00D07208">
                        <w:rPr>
                          <w:b/>
                          <w:bCs/>
                          <w:sz w:val="24"/>
                        </w:rPr>
                        <w:t>2021-2022)</w:t>
                      </w:r>
                    </w:p>
                    <w:p w14:paraId="2A46D770" w14:textId="77777777" w:rsidR="00BC25CB" w:rsidRPr="00BC25CB" w:rsidRDefault="00BC25CB" w:rsidP="00BC25C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BC25CB">
                        <w:rPr>
                          <w:position w:val="9"/>
                          <w:sz w:val="20"/>
                          <w:szCs w:val="20"/>
                        </w:rPr>
                        <w:t>Built secure, role-based web applications using Java 8, Spring, REST APIs, PostgreSQL, and TeamSite CMS, configuring API Gateway to control access between secure and public-facing pages.</w:t>
                      </w:r>
                    </w:p>
                    <w:p w14:paraId="7AC3BEA6" w14:textId="77777777" w:rsidR="00BC25CB" w:rsidRPr="00BC25CB" w:rsidRDefault="00BC25CB" w:rsidP="00BC25C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BC25CB">
                        <w:rPr>
                          <w:position w:val="9"/>
                          <w:sz w:val="20"/>
                          <w:szCs w:val="20"/>
                        </w:rPr>
                        <w:t>Implemented dynamic UI and custom business logic for product pages, enabling personalized content delivery.</w:t>
                      </w:r>
                    </w:p>
                    <w:p w14:paraId="40BDE344" w14:textId="77777777" w:rsidR="00F00D23" w:rsidRPr="00DB7C3E" w:rsidRDefault="00F00D23" w:rsidP="00BC25CB">
                      <w:pPr>
                        <w:rPr>
                          <w:rFonts w:ascii="Source Sans Pro" w:hAnsi="Source Sans Pro"/>
                          <w:position w:val="9"/>
                        </w:rPr>
                      </w:pPr>
                    </w:p>
                    <w:p w14:paraId="12A6BF19" w14:textId="3C3CE41A" w:rsidR="00D07208" w:rsidRPr="00D07208" w:rsidRDefault="00D07208" w:rsidP="00BC25CB">
                      <w:pPr>
                        <w:pStyle w:val="Heading3"/>
                      </w:pPr>
                      <w:r w:rsidRPr="00D07208">
                        <w:rPr>
                          <w:b/>
                          <w:bCs/>
                        </w:rPr>
                        <w:t xml:space="preserve">Software Engineer </w:t>
                      </w:r>
                      <w:r w:rsidR="00591258" w:rsidRPr="00D07208">
                        <w:rPr>
                          <w:b/>
                          <w:bCs/>
                        </w:rPr>
                        <w:t>- Tech</w:t>
                      </w:r>
                      <w:r w:rsidRPr="00D07208">
                        <w:rPr>
                          <w:b/>
                          <w:bCs/>
                        </w:rPr>
                        <w:t xml:space="preserve"> Mahindra Pvt. Ltd</w:t>
                      </w:r>
                      <w:r>
                        <w:rPr>
                          <w:b/>
                          <w:bCs/>
                        </w:rPr>
                        <w:t xml:space="preserve"> – BT </w:t>
                      </w:r>
                      <w:r w:rsidR="00591258">
                        <w:rPr>
                          <w:b/>
                          <w:bCs/>
                        </w:rPr>
                        <w:t>Telecom</w:t>
                      </w:r>
                      <w:r w:rsidRPr="00D07208">
                        <w:rPr>
                          <w:b/>
                          <w:bCs/>
                        </w:rPr>
                        <w:t xml:space="preserve"> (2019-2021)</w:t>
                      </w:r>
                    </w:p>
                    <w:p w14:paraId="62C235D1" w14:textId="7D20088B" w:rsidR="00F00D23" w:rsidRPr="0013096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130968">
                        <w:rPr>
                          <w:sz w:val="20"/>
                          <w:szCs w:val="20"/>
                        </w:rPr>
                        <w:t xml:space="preserve">Analyzed, implemented, and </w:t>
                      </w:r>
                      <w:r w:rsidR="001200AE" w:rsidRPr="00130968">
                        <w:rPr>
                          <w:sz w:val="20"/>
                          <w:szCs w:val="20"/>
                        </w:rPr>
                        <w:t>assessed</w:t>
                      </w:r>
                      <w:r w:rsidRPr="00130968">
                        <w:rPr>
                          <w:sz w:val="20"/>
                          <w:szCs w:val="20"/>
                        </w:rPr>
                        <w:t xml:space="preserve"> EPC module features, including setting up the development environment, deploying EPC WAR files, and creating APIs for P2P communication between EPC-CIM and CIM-COMS</w:t>
                      </w:r>
                    </w:p>
                    <w:p w14:paraId="29D38704" w14:textId="752BE17B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 xml:space="preserve">Designed and implemented APIs to </w:t>
                      </w:r>
                      <w:r w:rsidR="001200AE" w:rsidRPr="00D07208">
                        <w:rPr>
                          <w:sz w:val="20"/>
                          <w:szCs w:val="20"/>
                        </w:rPr>
                        <w:t>assess</w:t>
                      </w:r>
                      <w:r w:rsidRPr="00D07208">
                        <w:rPr>
                          <w:sz w:val="20"/>
                          <w:szCs w:val="20"/>
                        </w:rPr>
                        <w:t xml:space="preserve"> various CIM order types through P2P communication between EPC-CIM and CIM-COMS.</w:t>
                      </w:r>
                    </w:p>
                    <w:p w14:paraId="32EF5E99" w14:textId="77777777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>Worked on CIM order type functionalities, performed debugging using appropriate tools, and resolved issues effectively.</w:t>
                      </w:r>
                    </w:p>
                    <w:p w14:paraId="240CEBA0" w14:textId="77777777" w:rsidR="00D07208" w:rsidRPr="00D0720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>Utilized debugging tools and techniques to identify, analyze, and fix defects in both backend and UI components.</w:t>
                      </w:r>
                    </w:p>
                    <w:p w14:paraId="51BFBCCB" w14:textId="52397664" w:rsidR="0065772F" w:rsidRPr="00130968" w:rsidRDefault="00D07208" w:rsidP="00BC25CB">
                      <w:pPr>
                        <w:pStyle w:val="ListBullet"/>
                        <w:rPr>
                          <w:sz w:val="20"/>
                          <w:szCs w:val="20"/>
                        </w:rPr>
                      </w:pPr>
                      <w:r w:rsidRPr="00D07208">
                        <w:rPr>
                          <w:sz w:val="20"/>
                          <w:szCs w:val="20"/>
                        </w:rPr>
                        <w:t xml:space="preserve">Assisted team members in understanding their Proof of Concepts (PoCs) and supported them with UI-level </w:t>
                      </w:r>
                      <w:r w:rsidR="001200AE" w:rsidRPr="00D07208">
                        <w:rPr>
                          <w:sz w:val="20"/>
                          <w:szCs w:val="20"/>
                        </w:rPr>
                        <w:t>debugging.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432AB7A9" wp14:editId="2CADD761">
                <wp:simplePos x="0" y="0"/>
                <wp:positionH relativeFrom="page">
                  <wp:posOffset>5391150</wp:posOffset>
                </wp:positionH>
                <wp:positionV relativeFrom="margin">
                  <wp:posOffset>6230620</wp:posOffset>
                </wp:positionV>
                <wp:extent cx="2066925" cy="114427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1144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BD61D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00820AFA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331285EE" w14:textId="77777777" w:rsidR="00C81A7C" w:rsidRDefault="00F00D23" w:rsidP="0065772F">
                            <w:pPr>
                              <w:rPr>
                                <w:rStyle w:val="Emphasis"/>
                              </w:rPr>
                            </w:pPr>
                            <w:r w:rsidRPr="0065772F">
                              <w:rPr>
                                <w:rStyle w:val="Emphasis"/>
                              </w:rPr>
                              <w:t>Bachelor’s degree</w:t>
                            </w:r>
                          </w:p>
                          <w:p w14:paraId="0E7530F6" w14:textId="54AE056A" w:rsidR="00F00D23" w:rsidRPr="00C81A7C" w:rsidRDefault="00130968" w:rsidP="0065772F">
                            <w:pPr>
                              <w:rPr>
                                <w:b/>
                                <w:iCs/>
                              </w:rPr>
                            </w:pPr>
                            <w:r>
                              <w:t>Amravti</w:t>
                            </w:r>
                            <w:r w:rsidR="00F00D23" w:rsidRPr="00DB7C3E">
                              <w:t>, University</w:t>
                            </w:r>
                            <w:r w:rsidR="00C81A7C">
                              <w:t xml:space="preserve"> -2015</w:t>
                            </w:r>
                          </w:p>
                          <w:p w14:paraId="5F9A9C39" w14:textId="72CF86DF" w:rsidR="00F00D23" w:rsidRPr="00DB7C3E" w:rsidRDefault="00F00D23" w:rsidP="006577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AB7A9" id="_x0000_s1028" type="#_x0000_t202" style="position:absolute;left:0;text-align:left;margin-left:424.5pt;margin-top:490.6pt;width:162.75pt;height:90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" filled="f" stroked="f">
                <v:textbox>
                  <w:txbxContent>
                    <w:p w14:paraId="66EBD61D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00820AFA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331285EE" w14:textId="77777777" w:rsidR="00C81A7C" w:rsidRDefault="00F00D23" w:rsidP="0065772F">
                      <w:pPr>
                        <w:rPr>
                          <w:rStyle w:val="Emphasis"/>
                        </w:rPr>
                      </w:pPr>
                      <w:r w:rsidRPr="0065772F">
                        <w:rPr>
                          <w:rStyle w:val="Emphasis"/>
                        </w:rPr>
                        <w:t>Bachelor’s degree</w:t>
                      </w:r>
                    </w:p>
                    <w:p w14:paraId="0E7530F6" w14:textId="54AE056A" w:rsidR="00F00D23" w:rsidRPr="00C81A7C" w:rsidRDefault="00130968" w:rsidP="0065772F">
                      <w:pPr>
                        <w:rPr>
                          <w:b/>
                          <w:iCs/>
                        </w:rPr>
                      </w:pPr>
                      <w:r>
                        <w:t>Amravti</w:t>
                      </w:r>
                      <w:r w:rsidR="00F00D23" w:rsidRPr="00DB7C3E">
                        <w:t>, University</w:t>
                      </w:r>
                      <w:r w:rsidR="00C81A7C">
                        <w:t xml:space="preserve"> -2015</w:t>
                      </w:r>
                    </w:p>
                    <w:p w14:paraId="5F9A9C39" w14:textId="72CF86DF" w:rsidR="00F00D23" w:rsidRPr="00DB7C3E" w:rsidRDefault="00F00D23" w:rsidP="0065772F"/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706C614B" wp14:editId="19735338">
                <wp:simplePos x="0" y="0"/>
                <wp:positionH relativeFrom="page">
                  <wp:posOffset>5334000</wp:posOffset>
                </wp:positionH>
                <wp:positionV relativeFrom="page">
                  <wp:posOffset>2406650</wp:posOffset>
                </wp:positionV>
                <wp:extent cx="2209800" cy="242506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425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A997C" w14:textId="77777777" w:rsidR="00F00D23" w:rsidRPr="00464683" w:rsidRDefault="00F00D23" w:rsidP="00BC25CB">
                            <w:pPr>
                              <w:pStyle w:val="Heading1"/>
                              <w:jc w:val="both"/>
                            </w:pPr>
                            <w:r w:rsidRPr="00464683">
                              <w:t>Skills</w:t>
                            </w:r>
                          </w:p>
                          <w:p w14:paraId="1DBEFF2B" w14:textId="77777777" w:rsidR="00F00D23" w:rsidRPr="00464683" w:rsidRDefault="00F00D23" w:rsidP="00BC25CB">
                            <w:pPr>
                              <w:pStyle w:val="Smallspac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1C9502" w14:textId="77777777" w:rsidR="00464683" w:rsidRPr="00464683" w:rsidRDefault="00464683" w:rsidP="00BC25CB">
                            <w:pPr>
                              <w:pStyle w:val="ListBullet2"/>
                              <w:rPr>
                                <w:rFonts w:ascii="Times New Roman" w:eastAsia="Times New Roman" w:hAnsi="Times New Roman" w:cs="Times New Roman"/>
                                <w:position w:val="0"/>
                                <w:sz w:val="20"/>
                                <w:szCs w:val="20"/>
                              </w:rPr>
                            </w:pPr>
                            <w:r w:rsidRPr="0046468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Java</w:t>
                            </w:r>
                            <w:r w:rsidRPr="00464683">
                              <w:rPr>
                                <w:sz w:val="20"/>
                                <w:szCs w:val="20"/>
                              </w:rPr>
                              <w:t>: Java8/17</w:t>
                            </w:r>
                          </w:p>
                          <w:p w14:paraId="3A8D4911" w14:textId="6D00275E" w:rsidR="00464683" w:rsidRPr="00464683" w:rsidRDefault="00464683" w:rsidP="00BC25CB">
                            <w:pPr>
                              <w:pStyle w:val="ListBullet2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6468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Frameworks</w:t>
                            </w:r>
                            <w:r w:rsidRPr="00464683">
                              <w:rPr>
                                <w:sz w:val="20"/>
                                <w:szCs w:val="20"/>
                              </w:rPr>
                              <w:t>: Spring Boot, Spring Data JPA, Spring AOP, Vuejs</w:t>
                            </w:r>
                          </w:p>
                          <w:p w14:paraId="5938D4C3" w14:textId="32FACBA8" w:rsidR="00464683" w:rsidRPr="00464683" w:rsidRDefault="00464683" w:rsidP="00BC25CB">
                            <w:pPr>
                              <w:pStyle w:val="ListBullet2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6468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Databases</w:t>
                            </w:r>
                            <w:r w:rsidRPr="00464683">
                              <w:rPr>
                                <w:sz w:val="20"/>
                                <w:szCs w:val="20"/>
                              </w:rPr>
                              <w:t>: Oracle DB,</w:t>
                            </w:r>
                            <w:r w:rsidR="001200AE">
                              <w:rPr>
                                <w:sz w:val="20"/>
                                <w:szCs w:val="20"/>
                              </w:rPr>
                              <w:t xml:space="preserve"> MongoDB</w:t>
                            </w:r>
                          </w:p>
                          <w:p w14:paraId="74471088" w14:textId="58A79556" w:rsidR="00464683" w:rsidRPr="00464683" w:rsidRDefault="00464683" w:rsidP="00BC25CB">
                            <w:pPr>
                              <w:pStyle w:val="ListBullet2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6468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Tools</w:t>
                            </w:r>
                            <w:r w:rsidRPr="00464683">
                              <w:rPr>
                                <w:sz w:val="20"/>
                                <w:szCs w:val="20"/>
                              </w:rPr>
                              <w:t>: IntelliJ, Eclipse</w:t>
                            </w:r>
                            <w:r w:rsidR="0093576F">
                              <w:rPr>
                                <w:sz w:val="20"/>
                                <w:szCs w:val="20"/>
                              </w:rPr>
                              <w:t>, STS</w:t>
                            </w:r>
                          </w:p>
                          <w:p w14:paraId="1CA7E676" w14:textId="5C1D8B37" w:rsidR="00464683" w:rsidRPr="00464683" w:rsidRDefault="0093576F" w:rsidP="00BC25CB">
                            <w:pPr>
                              <w:pStyle w:val="ListBullet2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6468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Webservices</w:t>
                            </w:r>
                            <w:r w:rsidR="00464683" w:rsidRPr="00464683">
                              <w:rPr>
                                <w:sz w:val="20"/>
                                <w:szCs w:val="20"/>
                              </w:rPr>
                              <w:t xml:space="preserve">: REST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API</w:t>
                            </w:r>
                          </w:p>
                          <w:p w14:paraId="7040EC5E" w14:textId="63053A4E" w:rsidR="00464683" w:rsidRPr="00464683" w:rsidRDefault="00464683" w:rsidP="00BC25CB">
                            <w:pPr>
                              <w:pStyle w:val="ListBullet2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6468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Tools: </w:t>
                            </w:r>
                            <w:r w:rsidRPr="00464683">
                              <w:rPr>
                                <w:sz w:val="20"/>
                                <w:szCs w:val="20"/>
                              </w:rPr>
                              <w:t xml:space="preserve">Git, Bitbucket, Maven, </w:t>
                            </w:r>
                            <w:r w:rsidR="001200AE" w:rsidRPr="00464683">
                              <w:rPr>
                                <w:sz w:val="20"/>
                                <w:szCs w:val="20"/>
                              </w:rPr>
                              <w:t>Devstack,</w:t>
                            </w:r>
                            <w:r w:rsidR="001200AE">
                              <w:rPr>
                                <w:sz w:val="20"/>
                                <w:szCs w:val="20"/>
                              </w:rPr>
                              <w:t xml:space="preserve"> Splunk</w:t>
                            </w:r>
                            <w:r w:rsidRPr="00464683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="00BC25CB" w:rsidRPr="00BC25C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25CB" w:rsidRPr="00BC25CB">
                              <w:rPr>
                                <w:sz w:val="20"/>
                                <w:szCs w:val="20"/>
                              </w:rPr>
                              <w:t>Sonar</w:t>
                            </w:r>
                            <w:r w:rsidR="00BC25CB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Pr="00464683">
                              <w:rPr>
                                <w:sz w:val="20"/>
                                <w:szCs w:val="20"/>
                              </w:rPr>
                              <w:t xml:space="preserve"> Jenkins, </w:t>
                            </w:r>
                            <w:r w:rsidR="00C1464F" w:rsidRPr="00464683">
                              <w:rPr>
                                <w:sz w:val="20"/>
                                <w:szCs w:val="20"/>
                              </w:rPr>
                              <w:t>Bamboo</w:t>
                            </w:r>
                            <w:r w:rsidR="00C1464F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1200AE">
                              <w:rPr>
                                <w:sz w:val="20"/>
                                <w:szCs w:val="20"/>
                              </w:rPr>
                              <w:t>Docker</w:t>
                            </w:r>
                          </w:p>
                          <w:p w14:paraId="09A730B2" w14:textId="3D1089B1" w:rsidR="00BC25CB" w:rsidRPr="00BC25CB" w:rsidRDefault="00464683" w:rsidP="00BC25CB">
                            <w:pPr>
                              <w:pStyle w:val="ListBullet2"/>
                              <w:rPr>
                                <w:sz w:val="20"/>
                                <w:szCs w:val="20"/>
                              </w:rPr>
                            </w:pPr>
                            <w:r w:rsidRPr="00BC25C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Architecture</w:t>
                            </w:r>
                            <w:r w:rsidRPr="00BC25CB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3576F" w:rsidRPr="00BC25C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25CB" w:rsidRPr="00BC25CB">
                              <w:rPr>
                                <w:sz w:val="20"/>
                                <w:szCs w:val="20"/>
                              </w:rPr>
                              <w:t>MVC,</w:t>
                            </w:r>
                            <w:r w:rsidR="00BC25C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25CB" w:rsidRPr="00BC25CB">
                              <w:rPr>
                                <w:sz w:val="20"/>
                                <w:szCs w:val="20"/>
                              </w:rPr>
                              <w:t>Kafka</w:t>
                            </w:r>
                          </w:p>
                          <w:p w14:paraId="1072FDE0" w14:textId="6E03CD24" w:rsidR="00F00D23" w:rsidRPr="0093576F" w:rsidRDefault="00464683" w:rsidP="00BC25CB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C25CB">
                              <w:rPr>
                                <w:sz w:val="20"/>
                                <w:szCs w:val="20"/>
                              </w:rPr>
                              <w:t>Microservices</w:t>
                            </w:r>
                            <w:r w:rsidR="0093576F" w:rsidRPr="00BC25CB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C614B" id="_x0000_s1029" type="#_x0000_t202" style="position:absolute;left:0;text-align:left;margin-left:420pt;margin-top:189.5pt;width:174pt;height:190.9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" filled="f" stroked="f">
                <v:textbox>
                  <w:txbxContent>
                    <w:p w14:paraId="3B5A997C" w14:textId="77777777" w:rsidR="00F00D23" w:rsidRPr="00464683" w:rsidRDefault="00F00D23" w:rsidP="00BC25CB">
                      <w:pPr>
                        <w:pStyle w:val="Heading1"/>
                        <w:jc w:val="both"/>
                      </w:pPr>
                      <w:r w:rsidRPr="00464683">
                        <w:t>Skills</w:t>
                      </w:r>
                    </w:p>
                    <w:p w14:paraId="1DBEFF2B" w14:textId="77777777" w:rsidR="00F00D23" w:rsidRPr="00464683" w:rsidRDefault="00F00D23" w:rsidP="00BC25CB">
                      <w:pPr>
                        <w:pStyle w:val="Smallspace"/>
                        <w:rPr>
                          <w:sz w:val="20"/>
                          <w:szCs w:val="20"/>
                        </w:rPr>
                      </w:pPr>
                    </w:p>
                    <w:p w14:paraId="431C9502" w14:textId="77777777" w:rsidR="00464683" w:rsidRPr="00464683" w:rsidRDefault="00464683" w:rsidP="00BC25CB">
                      <w:pPr>
                        <w:pStyle w:val="ListBullet2"/>
                        <w:rPr>
                          <w:rFonts w:ascii="Times New Roman" w:eastAsia="Times New Roman" w:hAnsi="Times New Roman" w:cs="Times New Roman"/>
                          <w:position w:val="0"/>
                          <w:sz w:val="20"/>
                          <w:szCs w:val="20"/>
                        </w:rPr>
                      </w:pPr>
                      <w:r w:rsidRPr="00464683">
                        <w:rPr>
                          <w:b/>
                          <w:bCs/>
                          <w:sz w:val="20"/>
                          <w:szCs w:val="20"/>
                        </w:rPr>
                        <w:t>Java</w:t>
                      </w:r>
                      <w:r w:rsidRPr="00464683">
                        <w:rPr>
                          <w:sz w:val="20"/>
                          <w:szCs w:val="20"/>
                        </w:rPr>
                        <w:t>: Java8/17</w:t>
                      </w:r>
                    </w:p>
                    <w:p w14:paraId="3A8D4911" w14:textId="6D00275E" w:rsidR="00464683" w:rsidRPr="00464683" w:rsidRDefault="00464683" w:rsidP="00BC25CB">
                      <w:pPr>
                        <w:pStyle w:val="ListBullet2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464683">
                        <w:rPr>
                          <w:b/>
                          <w:bCs/>
                          <w:sz w:val="20"/>
                          <w:szCs w:val="20"/>
                        </w:rPr>
                        <w:t>Frameworks</w:t>
                      </w:r>
                      <w:r w:rsidRPr="00464683">
                        <w:rPr>
                          <w:sz w:val="20"/>
                          <w:szCs w:val="20"/>
                        </w:rPr>
                        <w:t>: Spring Boot, Spring Data JPA, Spring AOP, Vuejs</w:t>
                      </w:r>
                    </w:p>
                    <w:p w14:paraId="5938D4C3" w14:textId="32FACBA8" w:rsidR="00464683" w:rsidRPr="00464683" w:rsidRDefault="00464683" w:rsidP="00BC25CB">
                      <w:pPr>
                        <w:pStyle w:val="ListBullet2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464683">
                        <w:rPr>
                          <w:b/>
                          <w:bCs/>
                          <w:sz w:val="20"/>
                          <w:szCs w:val="20"/>
                        </w:rPr>
                        <w:t>Databases</w:t>
                      </w:r>
                      <w:r w:rsidRPr="00464683">
                        <w:rPr>
                          <w:sz w:val="20"/>
                          <w:szCs w:val="20"/>
                        </w:rPr>
                        <w:t>: Oracle DB,</w:t>
                      </w:r>
                      <w:r w:rsidR="001200AE">
                        <w:rPr>
                          <w:sz w:val="20"/>
                          <w:szCs w:val="20"/>
                        </w:rPr>
                        <w:t xml:space="preserve"> MongoDB</w:t>
                      </w:r>
                    </w:p>
                    <w:p w14:paraId="74471088" w14:textId="58A79556" w:rsidR="00464683" w:rsidRPr="00464683" w:rsidRDefault="00464683" w:rsidP="00BC25CB">
                      <w:pPr>
                        <w:pStyle w:val="ListBullet2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464683">
                        <w:rPr>
                          <w:b/>
                          <w:bCs/>
                          <w:sz w:val="20"/>
                          <w:szCs w:val="20"/>
                        </w:rPr>
                        <w:t>Tools</w:t>
                      </w:r>
                      <w:r w:rsidRPr="00464683">
                        <w:rPr>
                          <w:sz w:val="20"/>
                          <w:szCs w:val="20"/>
                        </w:rPr>
                        <w:t>: IntelliJ, Eclipse</w:t>
                      </w:r>
                      <w:r w:rsidR="0093576F">
                        <w:rPr>
                          <w:sz w:val="20"/>
                          <w:szCs w:val="20"/>
                        </w:rPr>
                        <w:t>, STS</w:t>
                      </w:r>
                    </w:p>
                    <w:p w14:paraId="1CA7E676" w14:textId="5C1D8B37" w:rsidR="00464683" w:rsidRPr="00464683" w:rsidRDefault="0093576F" w:rsidP="00BC25CB">
                      <w:pPr>
                        <w:pStyle w:val="ListBullet2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464683">
                        <w:rPr>
                          <w:b/>
                          <w:bCs/>
                          <w:sz w:val="20"/>
                          <w:szCs w:val="20"/>
                        </w:rPr>
                        <w:t>Webservices</w:t>
                      </w:r>
                      <w:r w:rsidR="00464683" w:rsidRPr="00464683">
                        <w:rPr>
                          <w:sz w:val="20"/>
                          <w:szCs w:val="20"/>
                        </w:rPr>
                        <w:t xml:space="preserve">: REST </w:t>
                      </w:r>
                      <w:r>
                        <w:rPr>
                          <w:sz w:val="20"/>
                          <w:szCs w:val="20"/>
                        </w:rPr>
                        <w:t>API</w:t>
                      </w:r>
                    </w:p>
                    <w:p w14:paraId="7040EC5E" w14:textId="63053A4E" w:rsidR="00464683" w:rsidRPr="00464683" w:rsidRDefault="00464683" w:rsidP="00BC25CB">
                      <w:pPr>
                        <w:pStyle w:val="ListBullet2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464683">
                        <w:rPr>
                          <w:b/>
                          <w:bCs/>
                          <w:sz w:val="20"/>
                          <w:szCs w:val="20"/>
                        </w:rPr>
                        <w:t xml:space="preserve">Tools: </w:t>
                      </w:r>
                      <w:r w:rsidRPr="00464683">
                        <w:rPr>
                          <w:sz w:val="20"/>
                          <w:szCs w:val="20"/>
                        </w:rPr>
                        <w:t xml:space="preserve">Git, Bitbucket, Maven, </w:t>
                      </w:r>
                      <w:r w:rsidR="001200AE" w:rsidRPr="00464683">
                        <w:rPr>
                          <w:sz w:val="20"/>
                          <w:szCs w:val="20"/>
                        </w:rPr>
                        <w:t>Devstack,</w:t>
                      </w:r>
                      <w:r w:rsidR="001200AE">
                        <w:rPr>
                          <w:sz w:val="20"/>
                          <w:szCs w:val="20"/>
                        </w:rPr>
                        <w:t xml:space="preserve"> Splunk</w:t>
                      </w:r>
                      <w:r w:rsidRPr="00464683">
                        <w:rPr>
                          <w:sz w:val="20"/>
                          <w:szCs w:val="20"/>
                        </w:rPr>
                        <w:t>,</w:t>
                      </w:r>
                      <w:r w:rsidR="00BC25CB" w:rsidRPr="00BC25C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C25CB" w:rsidRPr="00BC25CB">
                        <w:rPr>
                          <w:sz w:val="20"/>
                          <w:szCs w:val="20"/>
                        </w:rPr>
                        <w:t>Sonar</w:t>
                      </w:r>
                      <w:r w:rsidR="00BC25CB">
                        <w:rPr>
                          <w:sz w:val="20"/>
                          <w:szCs w:val="20"/>
                        </w:rPr>
                        <w:t>,</w:t>
                      </w:r>
                      <w:r w:rsidRPr="00464683">
                        <w:rPr>
                          <w:sz w:val="20"/>
                          <w:szCs w:val="20"/>
                        </w:rPr>
                        <w:t xml:space="preserve"> Jenkins, </w:t>
                      </w:r>
                      <w:r w:rsidR="00C1464F" w:rsidRPr="00464683">
                        <w:rPr>
                          <w:sz w:val="20"/>
                          <w:szCs w:val="20"/>
                        </w:rPr>
                        <w:t>Bamboo</w:t>
                      </w:r>
                      <w:r w:rsidR="00C1464F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1200AE">
                        <w:rPr>
                          <w:sz w:val="20"/>
                          <w:szCs w:val="20"/>
                        </w:rPr>
                        <w:t>Docker</w:t>
                      </w:r>
                    </w:p>
                    <w:p w14:paraId="09A730B2" w14:textId="3D1089B1" w:rsidR="00BC25CB" w:rsidRPr="00BC25CB" w:rsidRDefault="00464683" w:rsidP="00BC25CB">
                      <w:pPr>
                        <w:pStyle w:val="ListBullet2"/>
                        <w:rPr>
                          <w:sz w:val="20"/>
                          <w:szCs w:val="20"/>
                        </w:rPr>
                      </w:pPr>
                      <w:r w:rsidRPr="00BC25CB">
                        <w:rPr>
                          <w:b/>
                          <w:bCs/>
                          <w:sz w:val="20"/>
                          <w:szCs w:val="20"/>
                        </w:rPr>
                        <w:t>Architecture</w:t>
                      </w:r>
                      <w:r w:rsidRPr="00BC25CB">
                        <w:rPr>
                          <w:sz w:val="20"/>
                          <w:szCs w:val="20"/>
                        </w:rPr>
                        <w:t>:</w:t>
                      </w:r>
                      <w:r w:rsidR="0093576F" w:rsidRPr="00BC25C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C25CB" w:rsidRPr="00BC25CB">
                        <w:rPr>
                          <w:sz w:val="20"/>
                          <w:szCs w:val="20"/>
                        </w:rPr>
                        <w:t>MVC,</w:t>
                      </w:r>
                      <w:r w:rsidR="00BC25C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C25CB" w:rsidRPr="00BC25CB">
                        <w:rPr>
                          <w:sz w:val="20"/>
                          <w:szCs w:val="20"/>
                        </w:rPr>
                        <w:t>Kafka</w:t>
                      </w:r>
                    </w:p>
                    <w:p w14:paraId="1072FDE0" w14:textId="6E03CD24" w:rsidR="00F00D23" w:rsidRPr="0093576F" w:rsidRDefault="00464683" w:rsidP="00BC25CB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BC25CB">
                        <w:rPr>
                          <w:sz w:val="20"/>
                          <w:szCs w:val="20"/>
                        </w:rPr>
                        <w:t>Microservices</w:t>
                      </w:r>
                      <w:r w:rsidR="0093576F" w:rsidRPr="00BC25CB">
                        <w:rPr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348F9570" wp14:editId="02E3AEE7">
                <wp:simplePos x="0" y="0"/>
                <wp:positionH relativeFrom="page">
                  <wp:posOffset>5248275</wp:posOffset>
                </wp:positionH>
                <wp:positionV relativeFrom="margin">
                  <wp:posOffset>2185035</wp:posOffset>
                </wp:positionV>
                <wp:extent cx="47625" cy="7577455"/>
                <wp:effectExtent l="0" t="0" r="28575" b="23495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75774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2F568D" id="Straight Connector 31" o:spid="_x0000_s1026" alt="&quot;&quot;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" from="413.25pt,172.05pt" to="417pt,7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" strokecolor="#737373 [1614]">
                <v:stroke joinstyle="miter"/>
                <w10:wrap anchorx="page" anchory="margin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1" layoutInCell="1" allowOverlap="1" wp14:anchorId="3B45FF8B" wp14:editId="1C22E8F5">
                <wp:simplePos x="0" y="0"/>
                <wp:positionH relativeFrom="page">
                  <wp:posOffset>5525770</wp:posOffset>
                </wp:positionH>
                <wp:positionV relativeFrom="page">
                  <wp:posOffset>4873625</wp:posOffset>
                </wp:positionV>
                <wp:extent cx="2114550" cy="183642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183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136EA" w14:textId="5E7C833D" w:rsidR="007C7A09" w:rsidRPr="000B296B" w:rsidRDefault="007C7A09" w:rsidP="007C7A09">
                            <w:pPr>
                              <w:pStyle w:val="Smallspace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5FF8B" id="_x0000_s1030" type="#_x0000_t202" style="position:absolute;left:0;text-align:left;margin-left:435.1pt;margin-top:383.75pt;width:166.5pt;height:144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" filled="f" stroked="f">
                <v:textbox>
                  <w:txbxContent>
                    <w:p w14:paraId="18D136EA" w14:textId="5E7C833D" w:rsidR="007C7A09" w:rsidRPr="000B296B" w:rsidRDefault="007C7A09" w:rsidP="007C7A09">
                      <w:pPr>
                        <w:pStyle w:val="Smallspace"/>
                        <w:jc w:val="left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113F59AE" w14:textId="77777777" w:rsidR="00F00D23" w:rsidRPr="00F00D23" w:rsidRDefault="00F00D23" w:rsidP="00F00D23">
      <w:pPr>
        <w:pStyle w:val="Heading1"/>
      </w:pPr>
      <w:r w:rsidRPr="00F00D23">
        <w:t>Professional Overview</w:t>
      </w:r>
    </w:p>
    <w:p w14:paraId="1CCEC9B2" w14:textId="6A84C5DD" w:rsidR="00D07208" w:rsidRPr="00130968" w:rsidRDefault="007C7A09" w:rsidP="00591258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1" layoutInCell="1" allowOverlap="1" wp14:anchorId="5B7DD6AB" wp14:editId="41B78EAD">
                <wp:simplePos x="0" y="0"/>
                <wp:positionH relativeFrom="page">
                  <wp:posOffset>5380355</wp:posOffset>
                </wp:positionH>
                <wp:positionV relativeFrom="page">
                  <wp:posOffset>5085080</wp:posOffset>
                </wp:positionV>
                <wp:extent cx="2208530" cy="1144905"/>
                <wp:effectExtent l="0" t="0" r="0" b="0"/>
                <wp:wrapSquare wrapText="bothSides"/>
                <wp:docPr id="1062923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8530" cy="1144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5046E" w14:textId="77777777" w:rsidR="007C7A09" w:rsidRPr="000B296B" w:rsidRDefault="007C7A09" w:rsidP="007C7A09">
                            <w:pPr>
                              <w:pStyle w:val="Heading1"/>
                            </w:pPr>
                            <w:r w:rsidRPr="000B296B">
                              <w:t>Achievements</w:t>
                            </w:r>
                          </w:p>
                          <w:p w14:paraId="5827CED2" w14:textId="77777777" w:rsidR="007C7A09" w:rsidRPr="000B296B" w:rsidRDefault="007C7A09" w:rsidP="007C7A09">
                            <w:pPr>
                              <w:pStyle w:val="Smallspace"/>
                              <w:jc w:val="left"/>
                            </w:pPr>
                          </w:p>
                          <w:p w14:paraId="0A36267C" w14:textId="77777777" w:rsidR="007C7A09" w:rsidRPr="00E72B9D" w:rsidRDefault="007C7A09" w:rsidP="007C7A09">
                            <w:pPr>
                              <w:pStyle w:val="Smallspac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E72B9D">
                              <w:rPr>
                                <w:b/>
                                <w:bCs/>
                                <w:sz w:val="22"/>
                              </w:rPr>
                              <w:t>Caption Award: Accenture</w:t>
                            </w:r>
                          </w:p>
                          <w:p w14:paraId="5A6F0E81" w14:textId="77777777" w:rsidR="007C7A09" w:rsidRPr="001200AE" w:rsidRDefault="007C7A09" w:rsidP="007C7A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200AE">
                              <w:rPr>
                                <w:sz w:val="20"/>
                                <w:szCs w:val="20"/>
                              </w:rPr>
                              <w:t>Recognized for Zero-Defect Delivery of a Complex, Security-Sensitive Module.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DD6AB" id="_x0000_s1031" type="#_x0000_t202" style="position:absolute;left:0;text-align:left;margin-left:423.65pt;margin-top:400.4pt;width:173.9pt;height:90.1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" filled="f" stroked="f">
                <v:textbox>
                  <w:txbxContent>
                    <w:p w14:paraId="6525046E" w14:textId="77777777" w:rsidR="007C7A09" w:rsidRPr="000B296B" w:rsidRDefault="007C7A09" w:rsidP="007C7A09">
                      <w:pPr>
                        <w:pStyle w:val="Heading1"/>
                      </w:pPr>
                      <w:r w:rsidRPr="000B296B">
                        <w:t>Achievements</w:t>
                      </w:r>
                    </w:p>
                    <w:p w14:paraId="5827CED2" w14:textId="77777777" w:rsidR="007C7A09" w:rsidRPr="000B296B" w:rsidRDefault="007C7A09" w:rsidP="007C7A09">
                      <w:pPr>
                        <w:pStyle w:val="Smallspace"/>
                        <w:jc w:val="left"/>
                      </w:pPr>
                    </w:p>
                    <w:p w14:paraId="0A36267C" w14:textId="77777777" w:rsidR="007C7A09" w:rsidRPr="00E72B9D" w:rsidRDefault="007C7A09" w:rsidP="007C7A09">
                      <w:pPr>
                        <w:pStyle w:val="Smallspace"/>
                        <w:jc w:val="left"/>
                        <w:rPr>
                          <w:b/>
                          <w:bCs/>
                        </w:rPr>
                      </w:pPr>
                      <w:r w:rsidRPr="00E72B9D">
                        <w:rPr>
                          <w:b/>
                          <w:bCs/>
                          <w:sz w:val="22"/>
                        </w:rPr>
                        <w:t>Caption Award: Accenture</w:t>
                      </w:r>
                    </w:p>
                    <w:p w14:paraId="5A6F0E81" w14:textId="77777777" w:rsidR="007C7A09" w:rsidRPr="001200AE" w:rsidRDefault="007C7A09" w:rsidP="007C7A09">
                      <w:pPr>
                        <w:rPr>
                          <w:sz w:val="20"/>
                          <w:szCs w:val="20"/>
                        </w:rPr>
                      </w:pPr>
                      <w:r w:rsidRPr="001200AE">
                        <w:rPr>
                          <w:sz w:val="20"/>
                          <w:szCs w:val="20"/>
                        </w:rPr>
                        <w:t>Recognized for Zero-Defect Delivery of a Complex, Security-Sensitive Module.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D07208" w:rsidRPr="00130968">
        <w:rPr>
          <w:sz w:val="20"/>
          <w:szCs w:val="20"/>
        </w:rPr>
        <w:t xml:space="preserve">6 years of experience developing enterprise applications using Java 8/17, Spring Boot, and REST services. Designed scalable Microservices with Spring AOP, implementing secure, authentication and authorization. Proficient in OOP, </w:t>
      </w:r>
      <w:r w:rsidR="001200AE" w:rsidRPr="00130968">
        <w:rPr>
          <w:sz w:val="20"/>
          <w:szCs w:val="20"/>
        </w:rPr>
        <w:t>multithreading,</w:t>
      </w:r>
      <w:r w:rsidR="00423421">
        <w:rPr>
          <w:sz w:val="20"/>
          <w:szCs w:val="20"/>
        </w:rPr>
        <w:t xml:space="preserve"> and </w:t>
      </w:r>
      <w:r w:rsidR="00D07208" w:rsidRPr="00130968">
        <w:rPr>
          <w:sz w:val="20"/>
          <w:szCs w:val="20"/>
        </w:rPr>
        <w:t xml:space="preserve">exception </w:t>
      </w:r>
      <w:r w:rsidR="00591258" w:rsidRPr="00130968">
        <w:rPr>
          <w:sz w:val="20"/>
          <w:szCs w:val="20"/>
        </w:rPr>
        <w:t>heading</w:t>
      </w:r>
      <w:r w:rsidR="00D07208" w:rsidRPr="00130968">
        <w:rPr>
          <w:sz w:val="20"/>
          <w:szCs w:val="20"/>
        </w:rPr>
        <w:t xml:space="preserve">, with a strong focus on performance and maintainability. Delivered full-stack solutions across Java backend and Vue.js frontend, ensuring seamless user </w:t>
      </w:r>
      <w:r w:rsidR="00591258" w:rsidRPr="00130968">
        <w:rPr>
          <w:sz w:val="20"/>
          <w:szCs w:val="20"/>
        </w:rPr>
        <w:t>experiences. Experienced</w:t>
      </w:r>
      <w:r w:rsidR="00D07208" w:rsidRPr="00130968">
        <w:rPr>
          <w:sz w:val="20"/>
          <w:szCs w:val="20"/>
        </w:rPr>
        <w:t xml:space="preserve"> in full SDLC within Agile environments, including user story creation, </w:t>
      </w:r>
      <w:r w:rsidR="001200AE" w:rsidRPr="00130968">
        <w:rPr>
          <w:sz w:val="20"/>
          <w:szCs w:val="20"/>
        </w:rPr>
        <w:t>sprint.</w:t>
      </w:r>
      <w:r w:rsidR="00D07208" w:rsidRPr="00130968">
        <w:rPr>
          <w:sz w:val="20"/>
          <w:szCs w:val="20"/>
        </w:rPr>
        <w:t xml:space="preserve"> </w:t>
      </w:r>
    </w:p>
    <w:sectPr w:rsidR="00D07208" w:rsidRPr="00130968" w:rsidSect="007C7A09">
      <w:pgSz w:w="12240" w:h="15840" w:code="1"/>
      <w:pgMar w:top="360" w:right="720" w:bottom="720" w:left="3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3DCF32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031C52"/>
    <w:multiLevelType w:val="hybridMultilevel"/>
    <w:tmpl w:val="514672F2"/>
    <w:lvl w:ilvl="0" w:tplc="4D24F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9C98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C26F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06FE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EAFA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A43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26B2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AE51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98D3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80752C"/>
    <w:multiLevelType w:val="hybridMultilevel"/>
    <w:tmpl w:val="99E21226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26B2"/>
    <w:multiLevelType w:val="hybridMultilevel"/>
    <w:tmpl w:val="88D8667A"/>
    <w:lvl w:ilvl="0" w:tplc="D97873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EC6A5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6EE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EF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EE5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9C6B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C64E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225B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5072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0597FE0"/>
    <w:multiLevelType w:val="hybridMultilevel"/>
    <w:tmpl w:val="F5767942"/>
    <w:lvl w:ilvl="0" w:tplc="7BAE438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6671C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6C0D6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2CD06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08243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2647F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10EA0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08E49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664E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91A1D"/>
    <w:multiLevelType w:val="hybridMultilevel"/>
    <w:tmpl w:val="58F62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71831"/>
    <w:multiLevelType w:val="hybridMultilevel"/>
    <w:tmpl w:val="6DF26510"/>
    <w:lvl w:ilvl="0" w:tplc="86BA26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470F37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072ECE2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0CEF26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968FC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49282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3C03D0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110D99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B866EE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70B064A9"/>
    <w:multiLevelType w:val="hybridMultilevel"/>
    <w:tmpl w:val="EE582A60"/>
    <w:lvl w:ilvl="0" w:tplc="1D744EA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9465C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1C909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AED75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B09C9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CCAFE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E09E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3E265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DC23C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3"/>
  </w:num>
  <w:num w:numId="2" w16cid:durableId="505023288">
    <w:abstractNumId w:val="7"/>
  </w:num>
  <w:num w:numId="3" w16cid:durableId="313024574">
    <w:abstractNumId w:val="8"/>
  </w:num>
  <w:num w:numId="4" w16cid:durableId="1052733521">
    <w:abstractNumId w:val="1"/>
  </w:num>
  <w:num w:numId="5" w16cid:durableId="1824347043">
    <w:abstractNumId w:val="0"/>
  </w:num>
  <w:num w:numId="6" w16cid:durableId="642197208">
    <w:abstractNumId w:val="4"/>
  </w:num>
  <w:num w:numId="7" w16cid:durableId="787428287">
    <w:abstractNumId w:val="5"/>
  </w:num>
  <w:num w:numId="8" w16cid:durableId="2013995036">
    <w:abstractNumId w:val="10"/>
  </w:num>
  <w:num w:numId="9" w16cid:durableId="255137752">
    <w:abstractNumId w:val="2"/>
  </w:num>
  <w:num w:numId="10" w16cid:durableId="563181804">
    <w:abstractNumId w:val="9"/>
  </w:num>
  <w:num w:numId="11" w16cid:durableId="134614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08"/>
    <w:rsid w:val="00036F36"/>
    <w:rsid w:val="000429E8"/>
    <w:rsid w:val="000B296B"/>
    <w:rsid w:val="001200AE"/>
    <w:rsid w:val="00122C81"/>
    <w:rsid w:val="00130968"/>
    <w:rsid w:val="001E501D"/>
    <w:rsid w:val="0021183F"/>
    <w:rsid w:val="00257458"/>
    <w:rsid w:val="0027097E"/>
    <w:rsid w:val="002A38D2"/>
    <w:rsid w:val="002E432C"/>
    <w:rsid w:val="00307FD9"/>
    <w:rsid w:val="00313787"/>
    <w:rsid w:val="0037036D"/>
    <w:rsid w:val="003905A5"/>
    <w:rsid w:val="003D10AC"/>
    <w:rsid w:val="003D16F8"/>
    <w:rsid w:val="003D346C"/>
    <w:rsid w:val="00423421"/>
    <w:rsid w:val="00464683"/>
    <w:rsid w:val="00466B73"/>
    <w:rsid w:val="0047020C"/>
    <w:rsid w:val="0047484C"/>
    <w:rsid w:val="004B79F8"/>
    <w:rsid w:val="004C0DB9"/>
    <w:rsid w:val="004F3FAB"/>
    <w:rsid w:val="00514AC7"/>
    <w:rsid w:val="0055578F"/>
    <w:rsid w:val="00591258"/>
    <w:rsid w:val="005933EA"/>
    <w:rsid w:val="005F73C2"/>
    <w:rsid w:val="0065772F"/>
    <w:rsid w:val="006A1D0E"/>
    <w:rsid w:val="0071059B"/>
    <w:rsid w:val="007155EA"/>
    <w:rsid w:val="00772B75"/>
    <w:rsid w:val="007A3C8C"/>
    <w:rsid w:val="007C7A09"/>
    <w:rsid w:val="00813B6C"/>
    <w:rsid w:val="00862E37"/>
    <w:rsid w:val="00873202"/>
    <w:rsid w:val="008C2667"/>
    <w:rsid w:val="008C57C3"/>
    <w:rsid w:val="0093576F"/>
    <w:rsid w:val="00966556"/>
    <w:rsid w:val="009A74DF"/>
    <w:rsid w:val="009D580B"/>
    <w:rsid w:val="009F7DBF"/>
    <w:rsid w:val="00A141B3"/>
    <w:rsid w:val="00A43764"/>
    <w:rsid w:val="00A4544A"/>
    <w:rsid w:val="00AC4D65"/>
    <w:rsid w:val="00AE3DA9"/>
    <w:rsid w:val="00B00999"/>
    <w:rsid w:val="00B03055"/>
    <w:rsid w:val="00B55C57"/>
    <w:rsid w:val="00BC25CB"/>
    <w:rsid w:val="00BE7944"/>
    <w:rsid w:val="00C051E3"/>
    <w:rsid w:val="00C1464F"/>
    <w:rsid w:val="00C81A7C"/>
    <w:rsid w:val="00D07208"/>
    <w:rsid w:val="00D920AB"/>
    <w:rsid w:val="00DF528B"/>
    <w:rsid w:val="00E239AD"/>
    <w:rsid w:val="00E60BEA"/>
    <w:rsid w:val="00E70E94"/>
    <w:rsid w:val="00E724A0"/>
    <w:rsid w:val="00E72B9D"/>
    <w:rsid w:val="00EB3841"/>
    <w:rsid w:val="00EF6F27"/>
    <w:rsid w:val="00F00D23"/>
    <w:rsid w:val="00F12183"/>
    <w:rsid w:val="00F6163A"/>
    <w:rsid w:val="00F64F66"/>
    <w:rsid w:val="00FE13CD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EA1C6"/>
  <w15:chartTrackingRefBased/>
  <w15:docId w15:val="{91479773-7878-4D30-A790-B1663445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866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6193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947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652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72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5729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1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77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421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824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2512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071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4419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4793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693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27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9478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5951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734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2000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083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0740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583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173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5831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490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0036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311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88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460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360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449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2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495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1591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09581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6604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7317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483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7389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7228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0774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2433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838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4300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1899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272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7381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8880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35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20032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555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1549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6554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6286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9803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2801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6230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0261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24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7030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9939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8738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chin.ruplal.rokade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Ruplal Rokade, Sachin</dc:creator>
  <cp:keywords/>
  <dc:description/>
  <cp:lastModifiedBy>Ruplal Rokade, Sachin</cp:lastModifiedBy>
  <cp:revision>2</cp:revision>
  <cp:lastPrinted>2025-10-24T12:24:00Z</cp:lastPrinted>
  <dcterms:created xsi:type="dcterms:W3CDTF">2026-01-30T05:12:00Z</dcterms:created>
  <dcterms:modified xsi:type="dcterms:W3CDTF">2026-01-30T05:12:00Z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